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FD2A9" w14:textId="77777777" w:rsidR="009B54BD" w:rsidRPr="009B54BD" w:rsidRDefault="009B54BD" w:rsidP="009B54BD">
      <w:r w:rsidRPr="009B54BD"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3B343593" wp14:editId="5CF82BFB">
            <wp:simplePos x="0" y="0"/>
            <wp:positionH relativeFrom="column">
              <wp:posOffset>4497070</wp:posOffset>
            </wp:positionH>
            <wp:positionV relativeFrom="paragraph">
              <wp:posOffset>1409700</wp:posOffset>
            </wp:positionV>
            <wp:extent cx="1399036" cy="563928"/>
            <wp:effectExtent l="0" t="0" r="0" b="762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68523" r="28342"/>
                    <a:stretch/>
                  </pic:blipFill>
                  <pic:spPr>
                    <a:xfrm>
                      <a:off x="0" y="0"/>
                      <a:ext cx="1399036" cy="563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4BD">
        <w:rPr>
          <w:noProof/>
          <w:lang w:eastAsia="en-AU"/>
        </w:rPr>
        <w:drawing>
          <wp:anchor distT="0" distB="0" distL="114300" distR="114300" simplePos="0" relativeHeight="251660288" behindDoc="0" locked="0" layoutInCell="1" allowOverlap="1" wp14:anchorId="37BC2562" wp14:editId="47F2FB57">
            <wp:simplePos x="0" y="0"/>
            <wp:positionH relativeFrom="margin">
              <wp:posOffset>2865174</wp:posOffset>
            </wp:positionH>
            <wp:positionV relativeFrom="paragraph">
              <wp:posOffset>1419225</wp:posOffset>
            </wp:positionV>
            <wp:extent cx="1630052" cy="437515"/>
            <wp:effectExtent l="0" t="0" r="8255" b="635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43764" r="12142" b="30995"/>
                    <a:stretch/>
                  </pic:blipFill>
                  <pic:spPr>
                    <a:xfrm>
                      <a:off x="0" y="0"/>
                      <a:ext cx="1656678" cy="444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4BD">
        <w:rPr>
          <w:noProof/>
          <w:lang w:eastAsia="en-AU"/>
        </w:rPr>
        <w:drawing>
          <wp:inline distT="0" distB="0" distL="0" distR="0" wp14:anchorId="4FA1112C" wp14:editId="711C9348">
            <wp:extent cx="5731510" cy="1475740"/>
            <wp:effectExtent l="0" t="0" r="254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A47D" w14:textId="77777777" w:rsidR="001457F1" w:rsidRDefault="009B54BD" w:rsidP="009B54BD">
      <w:r>
        <w:t xml:space="preserve"> </w:t>
      </w:r>
    </w:p>
    <w:p w14:paraId="2A203C6F" w14:textId="77777777" w:rsidR="009B54BD" w:rsidRDefault="009B54BD" w:rsidP="009B54BD"/>
    <w:p w14:paraId="31BB2CE4" w14:textId="77777777" w:rsidR="009B54BD" w:rsidRDefault="009B54BD" w:rsidP="009B54BD"/>
    <w:p w14:paraId="74B5F400" w14:textId="77777777" w:rsidR="009B54BD" w:rsidRDefault="00DB0614" w:rsidP="009B54BD">
      <w:pPr>
        <w:jc w:val="center"/>
      </w:pPr>
      <w:r w:rsidRPr="009B54BD">
        <w:rPr>
          <w:b/>
          <w:noProof/>
          <w:sz w:val="96"/>
          <w:szCs w:val="96"/>
          <w:lang w:eastAsia="en-AU"/>
        </w:rPr>
        <w:drawing>
          <wp:anchor distT="0" distB="0" distL="114300" distR="114300" simplePos="0" relativeHeight="251658240" behindDoc="1" locked="0" layoutInCell="1" allowOverlap="1" wp14:anchorId="704B2A3D" wp14:editId="0EA05462">
            <wp:simplePos x="0" y="0"/>
            <wp:positionH relativeFrom="margin">
              <wp:posOffset>1073238</wp:posOffset>
            </wp:positionH>
            <wp:positionV relativeFrom="page">
              <wp:posOffset>3371454</wp:posOffset>
            </wp:positionV>
            <wp:extent cx="3709121" cy="3607266"/>
            <wp:effectExtent l="0" t="0" r="5715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2" t="4762" r="13854" b="7629"/>
                    <a:stretch/>
                  </pic:blipFill>
                  <pic:spPr>
                    <a:xfrm>
                      <a:off x="0" y="0"/>
                      <a:ext cx="3709121" cy="3607266"/>
                    </a:xfrm>
                    <a:prstGeom prst="ellipse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EA7A7" w14:textId="77777777" w:rsidR="009B54BD" w:rsidRDefault="009B54BD" w:rsidP="009B54BD">
      <w:pPr>
        <w:jc w:val="center"/>
      </w:pPr>
    </w:p>
    <w:p w14:paraId="61526AB0" w14:textId="77777777" w:rsidR="004B3228" w:rsidRDefault="004B3228" w:rsidP="009B54BD">
      <w:pPr>
        <w:jc w:val="center"/>
        <w:rPr>
          <w:b/>
          <w:sz w:val="96"/>
          <w:szCs w:val="96"/>
        </w:rPr>
      </w:pPr>
    </w:p>
    <w:p w14:paraId="31D3C48B" w14:textId="77777777" w:rsidR="004B3228" w:rsidRDefault="004B3228" w:rsidP="009B54BD">
      <w:pPr>
        <w:jc w:val="center"/>
        <w:rPr>
          <w:b/>
          <w:sz w:val="96"/>
          <w:szCs w:val="96"/>
        </w:rPr>
      </w:pPr>
    </w:p>
    <w:p w14:paraId="2427E3D6" w14:textId="77777777" w:rsidR="004B3228" w:rsidRDefault="004B3228" w:rsidP="009B54BD">
      <w:pPr>
        <w:jc w:val="center"/>
        <w:rPr>
          <w:b/>
          <w:i/>
          <w:sz w:val="96"/>
          <w:szCs w:val="96"/>
        </w:rPr>
      </w:pPr>
    </w:p>
    <w:p w14:paraId="295C4C54" w14:textId="77777777" w:rsidR="00F424B7" w:rsidRDefault="00F424B7" w:rsidP="009B54BD">
      <w:pPr>
        <w:jc w:val="center"/>
        <w:rPr>
          <w:b/>
          <w:i/>
          <w:sz w:val="96"/>
          <w:szCs w:val="96"/>
        </w:rPr>
      </w:pPr>
    </w:p>
    <w:p w14:paraId="54E90636" w14:textId="77777777" w:rsidR="00F424B7" w:rsidRDefault="009B54BD" w:rsidP="004B3228">
      <w:pPr>
        <w:jc w:val="center"/>
        <w:rPr>
          <w:b/>
          <w:i/>
          <w:sz w:val="96"/>
          <w:szCs w:val="96"/>
        </w:rPr>
      </w:pPr>
      <w:r w:rsidRPr="004B3228">
        <w:rPr>
          <w:b/>
          <w:i/>
          <w:sz w:val="96"/>
          <w:szCs w:val="96"/>
        </w:rPr>
        <w:t>AT STUMPS</w:t>
      </w:r>
    </w:p>
    <w:p w14:paraId="0AA01B57" w14:textId="77777777" w:rsidR="00F424B7" w:rsidRDefault="00F424B7" w:rsidP="00F424B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ANNUAL REPORT</w:t>
      </w:r>
    </w:p>
    <w:p w14:paraId="3B45844A" w14:textId="6AFF17E8" w:rsidR="00F424B7" w:rsidRPr="004B3228" w:rsidRDefault="00F424B7" w:rsidP="00F424B7">
      <w:pPr>
        <w:jc w:val="center"/>
        <w:rPr>
          <w:b/>
          <w:i/>
          <w:sz w:val="52"/>
          <w:szCs w:val="52"/>
        </w:rPr>
      </w:pPr>
      <w:r w:rsidRPr="004B3228">
        <w:rPr>
          <w:b/>
          <w:sz w:val="52"/>
          <w:szCs w:val="52"/>
        </w:rPr>
        <w:t>20</w:t>
      </w:r>
      <w:r w:rsidR="006A7A2D">
        <w:rPr>
          <w:b/>
          <w:sz w:val="52"/>
          <w:szCs w:val="52"/>
        </w:rPr>
        <w:t>2</w:t>
      </w:r>
      <w:r w:rsidR="00445299">
        <w:rPr>
          <w:b/>
          <w:sz w:val="52"/>
          <w:szCs w:val="52"/>
        </w:rPr>
        <w:t>1</w:t>
      </w:r>
      <w:r w:rsidRPr="004B3228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–</w:t>
      </w:r>
      <w:r w:rsidRPr="004B3228">
        <w:rPr>
          <w:b/>
          <w:sz w:val="52"/>
          <w:szCs w:val="52"/>
        </w:rPr>
        <w:t xml:space="preserve"> 20</w:t>
      </w:r>
      <w:r w:rsidR="00F07021">
        <w:rPr>
          <w:b/>
          <w:sz w:val="52"/>
          <w:szCs w:val="52"/>
        </w:rPr>
        <w:t>2</w:t>
      </w:r>
      <w:r w:rsidR="00445299">
        <w:rPr>
          <w:b/>
          <w:sz w:val="52"/>
          <w:szCs w:val="52"/>
        </w:rPr>
        <w:t>2</w:t>
      </w:r>
      <w:r>
        <w:rPr>
          <w:b/>
          <w:sz w:val="52"/>
          <w:szCs w:val="52"/>
        </w:rPr>
        <w:t xml:space="preserve"> </w:t>
      </w:r>
    </w:p>
    <w:p w14:paraId="74F0E0BF" w14:textId="39E49C06" w:rsidR="00DB0614" w:rsidRDefault="0045074A" w:rsidP="00DB0614">
      <w:pPr>
        <w:jc w:val="center"/>
        <w:rPr>
          <w:b/>
          <w:sz w:val="96"/>
          <w:szCs w:val="96"/>
        </w:rPr>
      </w:pPr>
      <w:r w:rsidRPr="0045074A">
        <w:rPr>
          <w:b/>
          <w:noProof/>
          <w:sz w:val="96"/>
          <w:szCs w:val="96"/>
        </w:rPr>
        <w:lastRenderedPageBreak/>
        <w:drawing>
          <wp:inline distT="0" distB="0" distL="0" distR="0" wp14:anchorId="12426BB9" wp14:editId="22A1244E">
            <wp:extent cx="5731510" cy="4456430"/>
            <wp:effectExtent l="0" t="0" r="0" b="1270"/>
            <wp:docPr id="17" name="Picture 1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go, company n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05BB" w14:textId="77777777" w:rsidR="00DB0614" w:rsidRDefault="00DB0614" w:rsidP="00DB0614">
      <w:pPr>
        <w:jc w:val="center"/>
        <w:rPr>
          <w:b/>
          <w:sz w:val="96"/>
          <w:szCs w:val="96"/>
        </w:rPr>
      </w:pPr>
    </w:p>
    <w:p w14:paraId="6E47CAFF" w14:textId="77777777" w:rsidR="00DB0614" w:rsidRPr="00DB0614" w:rsidRDefault="00DB0614" w:rsidP="00DB0614">
      <w:pPr>
        <w:jc w:val="center"/>
        <w:rPr>
          <w:b/>
          <w:sz w:val="44"/>
          <w:szCs w:val="44"/>
        </w:rPr>
      </w:pPr>
    </w:p>
    <w:p w14:paraId="53438056" w14:textId="77777777" w:rsidR="00DB0614" w:rsidRPr="00DB0614" w:rsidRDefault="009C5FC4" w:rsidP="00DB0614">
      <w:pPr>
        <w:jc w:val="center"/>
        <w:rPr>
          <w:b/>
          <w:sz w:val="120"/>
          <w:szCs w:val="120"/>
        </w:rPr>
      </w:pPr>
      <w:hyperlink r:id="rId8" w:history="1">
        <w:r w:rsidR="00DB0614" w:rsidRPr="00DB0614">
          <w:rPr>
            <w:rStyle w:val="Hyperlink"/>
            <w:b/>
            <w:sz w:val="120"/>
            <w:szCs w:val="120"/>
          </w:rPr>
          <w:t>www.bscc.org.au</w:t>
        </w:r>
      </w:hyperlink>
    </w:p>
    <w:p w14:paraId="5F9F4C11" w14:textId="1AFA9603" w:rsidR="0045074A" w:rsidRDefault="0045074A">
      <w:pPr>
        <w:rPr>
          <w:b/>
          <w:sz w:val="96"/>
          <w:szCs w:val="96"/>
        </w:rPr>
      </w:pPr>
      <w:r>
        <w:rPr>
          <w:b/>
          <w:sz w:val="96"/>
          <w:szCs w:val="96"/>
        </w:rPr>
        <w:br w:type="page"/>
      </w:r>
    </w:p>
    <w:p w14:paraId="7D36066F" w14:textId="77777777" w:rsidR="004B3228" w:rsidRDefault="004B3228" w:rsidP="004B3228">
      <w:r w:rsidRPr="00B4073C">
        <w:rPr>
          <w:noProof/>
          <w:lang w:eastAsia="en-AU"/>
        </w:rPr>
        <w:lastRenderedPageBreak/>
        <w:drawing>
          <wp:anchor distT="0" distB="0" distL="114300" distR="114300" simplePos="0" relativeHeight="251665408" behindDoc="0" locked="0" layoutInCell="1" allowOverlap="1" wp14:anchorId="00AA1CA6" wp14:editId="1919B345">
            <wp:simplePos x="0" y="0"/>
            <wp:positionH relativeFrom="column">
              <wp:posOffset>70339</wp:posOffset>
            </wp:positionH>
            <wp:positionV relativeFrom="paragraph">
              <wp:posOffset>16950</wp:posOffset>
            </wp:positionV>
            <wp:extent cx="5270500" cy="1066300"/>
            <wp:effectExtent l="0" t="0" r="6350" b="635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1BD7F" w14:textId="77777777" w:rsidR="004B3228" w:rsidRDefault="004B3228" w:rsidP="004B3228"/>
    <w:p w14:paraId="03EF7DA4" w14:textId="77777777" w:rsidR="004B3228" w:rsidRDefault="004B3228" w:rsidP="004B3228"/>
    <w:p w14:paraId="15B3C184" w14:textId="77777777" w:rsidR="004B3228" w:rsidRDefault="0083460B" w:rsidP="004B3228">
      <w:r w:rsidRPr="00B4073C"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09FF22EE" wp14:editId="57AA216F">
            <wp:simplePos x="0" y="0"/>
            <wp:positionH relativeFrom="column">
              <wp:posOffset>4396105</wp:posOffset>
            </wp:positionH>
            <wp:positionV relativeFrom="paragraph">
              <wp:posOffset>216535</wp:posOffset>
            </wp:positionV>
            <wp:extent cx="857885" cy="466090"/>
            <wp:effectExtent l="0" t="0" r="5715" b="3810"/>
            <wp:wrapThrough wrapText="bothSides">
              <wp:wrapPolygon edited="0">
                <wp:start x="0" y="0"/>
                <wp:lineTo x="0" y="21188"/>
                <wp:lineTo x="21424" y="21188"/>
                <wp:lineTo x="21424" y="0"/>
                <wp:lineTo x="0" y="0"/>
              </wp:wrapPolygon>
            </wp:wrapThrough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68523" r="28342"/>
                    <a:stretch/>
                  </pic:blipFill>
                  <pic:spPr>
                    <a:xfrm>
                      <a:off x="0" y="0"/>
                      <a:ext cx="85788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073C">
        <w:rPr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3E4B24CB" wp14:editId="63CF5892">
            <wp:simplePos x="0" y="0"/>
            <wp:positionH relativeFrom="column">
              <wp:posOffset>3152140</wp:posOffset>
            </wp:positionH>
            <wp:positionV relativeFrom="paragraph">
              <wp:posOffset>222262</wp:posOffset>
            </wp:positionV>
            <wp:extent cx="1237615" cy="375285"/>
            <wp:effectExtent l="0" t="0" r="0" b="5715"/>
            <wp:wrapThrough wrapText="bothSides">
              <wp:wrapPolygon edited="0">
                <wp:start x="0" y="0"/>
                <wp:lineTo x="0" y="21198"/>
                <wp:lineTo x="21279" y="21198"/>
                <wp:lineTo x="21279" y="0"/>
                <wp:lineTo x="0" y="0"/>
              </wp:wrapPolygon>
            </wp:wrapThrough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43764" r="12142" b="30995"/>
                    <a:stretch/>
                  </pic:blipFill>
                  <pic:spPr>
                    <a:xfrm>
                      <a:off x="0" y="0"/>
                      <a:ext cx="123761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39CA0" w14:textId="77777777" w:rsidR="004B3228" w:rsidRDefault="004B3228" w:rsidP="004B3228"/>
    <w:p w14:paraId="076C7E65" w14:textId="77777777" w:rsidR="004B3228" w:rsidRDefault="004B3228" w:rsidP="004B3228"/>
    <w:p w14:paraId="68399B1E" w14:textId="603CF283" w:rsidR="004B3228" w:rsidRDefault="004B3228" w:rsidP="004B3228">
      <w:pPr>
        <w:jc w:val="both"/>
        <w:rPr>
          <w:rFonts w:ascii="Arial Black" w:hAnsi="Arial Black"/>
          <w:b/>
          <w:sz w:val="32"/>
          <w:szCs w:val="32"/>
        </w:rPr>
      </w:pPr>
      <w:r w:rsidRPr="00B4073C">
        <w:rPr>
          <w:rFonts w:ascii="Arial Black" w:hAnsi="Arial Black"/>
          <w:b/>
          <w:sz w:val="32"/>
          <w:szCs w:val="32"/>
        </w:rPr>
        <w:t>Would like to thank the following businesses who proudly support</w:t>
      </w:r>
      <w:r>
        <w:rPr>
          <w:rFonts w:ascii="Arial Black" w:hAnsi="Arial Black"/>
          <w:b/>
          <w:sz w:val="32"/>
          <w:szCs w:val="32"/>
        </w:rPr>
        <w:t>ed</w:t>
      </w:r>
      <w:r w:rsidRPr="00B4073C">
        <w:rPr>
          <w:rFonts w:ascii="Arial Black" w:hAnsi="Arial Black"/>
          <w:b/>
          <w:sz w:val="32"/>
          <w:szCs w:val="32"/>
        </w:rPr>
        <w:t xml:space="preserve"> the Bankstown Sports Cricket Club </w:t>
      </w:r>
      <w:r w:rsidR="00FF47CC">
        <w:rPr>
          <w:rFonts w:ascii="Arial Black" w:hAnsi="Arial Black"/>
          <w:b/>
          <w:sz w:val="32"/>
          <w:szCs w:val="32"/>
        </w:rPr>
        <w:t>throughout</w:t>
      </w:r>
      <w:r w:rsidRPr="00B4073C">
        <w:rPr>
          <w:rFonts w:ascii="Arial Black" w:hAnsi="Arial Black"/>
          <w:b/>
          <w:sz w:val="32"/>
          <w:szCs w:val="32"/>
        </w:rPr>
        <w:t xml:space="preserve"> </w:t>
      </w:r>
      <w:r w:rsidR="00FF47CC">
        <w:rPr>
          <w:rFonts w:ascii="Arial Black" w:hAnsi="Arial Black"/>
          <w:b/>
          <w:sz w:val="32"/>
          <w:szCs w:val="32"/>
        </w:rPr>
        <w:t xml:space="preserve">the </w:t>
      </w:r>
      <w:r w:rsidRPr="00B4073C">
        <w:rPr>
          <w:rFonts w:ascii="Arial Black" w:hAnsi="Arial Black"/>
          <w:b/>
          <w:sz w:val="32"/>
          <w:szCs w:val="32"/>
        </w:rPr>
        <w:t>20</w:t>
      </w:r>
      <w:r w:rsidR="007F0CE2">
        <w:rPr>
          <w:rFonts w:ascii="Arial Black" w:hAnsi="Arial Black"/>
          <w:b/>
          <w:sz w:val="32"/>
          <w:szCs w:val="32"/>
        </w:rPr>
        <w:t>2</w:t>
      </w:r>
      <w:r w:rsidR="00445299">
        <w:rPr>
          <w:rFonts w:ascii="Arial Black" w:hAnsi="Arial Black"/>
          <w:b/>
          <w:sz w:val="32"/>
          <w:szCs w:val="32"/>
        </w:rPr>
        <w:t>1</w:t>
      </w:r>
      <w:r w:rsidRPr="00B4073C">
        <w:rPr>
          <w:rFonts w:ascii="Arial Black" w:hAnsi="Arial Black"/>
          <w:b/>
          <w:sz w:val="32"/>
          <w:szCs w:val="32"/>
        </w:rPr>
        <w:t>/</w:t>
      </w:r>
      <w:r w:rsidR="00B73BE1">
        <w:rPr>
          <w:rFonts w:ascii="Arial Black" w:hAnsi="Arial Black"/>
          <w:b/>
          <w:sz w:val="32"/>
          <w:szCs w:val="32"/>
        </w:rPr>
        <w:t>2</w:t>
      </w:r>
      <w:r w:rsidR="00445299">
        <w:rPr>
          <w:rFonts w:ascii="Arial Black" w:hAnsi="Arial Black"/>
          <w:b/>
          <w:sz w:val="32"/>
          <w:szCs w:val="32"/>
        </w:rPr>
        <w:t>2</w:t>
      </w:r>
      <w:r w:rsidR="00FF47CC">
        <w:rPr>
          <w:rFonts w:ascii="Arial Black" w:hAnsi="Arial Black"/>
          <w:b/>
          <w:sz w:val="32"/>
          <w:szCs w:val="32"/>
        </w:rPr>
        <w:t xml:space="preserve"> competition</w:t>
      </w:r>
    </w:p>
    <w:p w14:paraId="0500B11B" w14:textId="7D08F964" w:rsidR="00F07021" w:rsidRDefault="00FF47CC" w:rsidP="004B3228">
      <w:pPr>
        <w:jc w:val="both"/>
        <w:rPr>
          <w:rFonts w:ascii="Arial Black" w:hAnsi="Arial Black"/>
          <w:b/>
          <w:sz w:val="32"/>
          <w:szCs w:val="32"/>
        </w:rPr>
      </w:pPr>
      <w:r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 wp14:anchorId="2485D2E0" wp14:editId="087A2B34">
            <wp:simplePos x="0" y="0"/>
            <wp:positionH relativeFrom="margin">
              <wp:posOffset>1020445</wp:posOffset>
            </wp:positionH>
            <wp:positionV relativeFrom="paragraph">
              <wp:posOffset>222250</wp:posOffset>
            </wp:positionV>
            <wp:extent cx="3556000" cy="622300"/>
            <wp:effectExtent l="0" t="0" r="0" b="0"/>
            <wp:wrapThrough wrapText="bothSides">
              <wp:wrapPolygon edited="0">
                <wp:start x="0" y="0"/>
                <wp:lineTo x="0" y="16310"/>
                <wp:lineTo x="14811" y="21159"/>
                <wp:lineTo x="15737" y="21159"/>
                <wp:lineTo x="21523" y="15869"/>
                <wp:lineTo x="21523" y="0"/>
                <wp:lineTo x="14657" y="0"/>
                <wp:lineTo x="0" y="0"/>
              </wp:wrapPolygon>
            </wp:wrapThrough>
            <wp:docPr id="14" name="Picture 14" descr="Macintosh HD:Users:kirstycordingley:Desktop:Bankstown-Sports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irstycordingley:Desktop:Bankstown-Sports-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71F2C" w14:textId="77777777" w:rsidR="00F07021" w:rsidRPr="00B4073C" w:rsidRDefault="00F07021" w:rsidP="004B3228">
      <w:pPr>
        <w:jc w:val="both"/>
        <w:rPr>
          <w:rFonts w:ascii="Arial Black" w:hAnsi="Arial Black"/>
          <w:b/>
          <w:sz w:val="32"/>
          <w:szCs w:val="32"/>
        </w:rPr>
      </w:pPr>
    </w:p>
    <w:p w14:paraId="6E937D99" w14:textId="5125DE52" w:rsidR="004B3228" w:rsidRDefault="004B3228" w:rsidP="004B3228"/>
    <w:p w14:paraId="2B4653A4" w14:textId="22883BEA" w:rsidR="004B3228" w:rsidRDefault="004B3228" w:rsidP="004B3228"/>
    <w:p w14:paraId="44037433" w14:textId="5F6385D2" w:rsidR="004B3228" w:rsidRDefault="004B3228" w:rsidP="004B3228"/>
    <w:p w14:paraId="538D9627" w14:textId="58B4FDED" w:rsidR="00F07021" w:rsidRDefault="00D51A41" w:rsidP="00D51A41">
      <w:pPr>
        <w:jc w:val="center"/>
      </w:pPr>
      <w:r>
        <w:rPr>
          <w:noProof/>
        </w:rPr>
        <w:drawing>
          <wp:inline distT="0" distB="0" distL="0" distR="0" wp14:anchorId="327E5660" wp14:editId="33C45C38">
            <wp:extent cx="4341823" cy="16459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766" cy="16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36E6" w14:textId="15EE12F2" w:rsidR="004B3228" w:rsidRDefault="009C5FC4" w:rsidP="00D51A41">
      <w:pPr>
        <w:jc w:val="center"/>
      </w:pPr>
      <w:r w:rsidRPr="009C5FC4">
        <w:rPr>
          <w:noProof/>
        </w:rPr>
        <w:drawing>
          <wp:inline distT="0" distB="0" distL="0" distR="0" wp14:anchorId="0F8C10DE" wp14:editId="5487A137">
            <wp:extent cx="5731510" cy="189611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4E08" w14:textId="394FF043" w:rsidR="004B3228" w:rsidRDefault="004B3228" w:rsidP="004B3228"/>
    <w:p w14:paraId="72E2FCD6" w14:textId="03ACFE90" w:rsidR="00D51A41" w:rsidRDefault="00D51A41" w:rsidP="009C5FC4">
      <w:r>
        <w:t>‘</w:t>
      </w:r>
    </w:p>
    <w:p w14:paraId="626EBB64" w14:textId="77777777" w:rsidR="004B3228" w:rsidRDefault="008C209E" w:rsidP="004B3228">
      <w:r w:rsidRPr="00B4073C">
        <w:rPr>
          <w:noProof/>
          <w:lang w:eastAsia="en-AU"/>
        </w:rPr>
        <w:lastRenderedPageBreak/>
        <w:drawing>
          <wp:anchor distT="0" distB="0" distL="114300" distR="114300" simplePos="0" relativeHeight="251677696" behindDoc="0" locked="0" layoutInCell="1" allowOverlap="1" wp14:anchorId="4CCADD96" wp14:editId="30200C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0500" cy="1066300"/>
            <wp:effectExtent l="0" t="0" r="6350" b="635"/>
            <wp:wrapNone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7CB3C" w14:textId="77777777" w:rsidR="004B3228" w:rsidRDefault="004B3228" w:rsidP="004B3228"/>
    <w:p w14:paraId="24DCA9D2" w14:textId="77777777" w:rsidR="004B3228" w:rsidRDefault="004B3228" w:rsidP="008C209E">
      <w:pPr>
        <w:jc w:val="center"/>
      </w:pPr>
    </w:p>
    <w:p w14:paraId="63A9DAAF" w14:textId="77777777" w:rsidR="00D51A41" w:rsidRPr="00D51A41" w:rsidRDefault="00D51A41" w:rsidP="009B54BD">
      <w:pPr>
        <w:jc w:val="center"/>
        <w:rPr>
          <w:b/>
          <w:sz w:val="48"/>
          <w:szCs w:val="48"/>
        </w:rPr>
      </w:pPr>
    </w:p>
    <w:p w14:paraId="406B9BC8" w14:textId="47AD6FE1" w:rsidR="004B3228" w:rsidRDefault="008C209E" w:rsidP="009B54BD">
      <w:pPr>
        <w:jc w:val="center"/>
        <w:rPr>
          <w:b/>
          <w:sz w:val="96"/>
          <w:szCs w:val="96"/>
        </w:rPr>
      </w:pPr>
      <w:r>
        <w:rPr>
          <w:noProof/>
          <w:lang w:eastAsia="en-AU"/>
        </w:rPr>
        <w:drawing>
          <wp:inline distT="0" distB="0" distL="0" distR="0" wp14:anchorId="2BE29481" wp14:editId="22151661">
            <wp:extent cx="4784943" cy="2304789"/>
            <wp:effectExtent l="0" t="0" r="3175" b="0"/>
            <wp:docPr id="15" name="Picture 15" descr="Macintosh HD:Users:kirstycordingley:Desktop:BECOME A MEMBER TODAY_2018_WE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kirstycordingley:Desktop:BECOME A MEMBER TODAY_2018_WE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35" cy="231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0DDC" w14:textId="78026FB1" w:rsidR="00F424B7" w:rsidRPr="00F424B7" w:rsidRDefault="00F424B7" w:rsidP="009B54BD">
      <w:pPr>
        <w:jc w:val="center"/>
        <w:rPr>
          <w:b/>
          <w:sz w:val="40"/>
          <w:szCs w:val="40"/>
        </w:rPr>
      </w:pPr>
    </w:p>
    <w:p w14:paraId="2F17D5BB" w14:textId="77777777" w:rsidR="00335F61" w:rsidRPr="00F424B7" w:rsidRDefault="00335F61" w:rsidP="00335F61">
      <w:pPr>
        <w:jc w:val="center"/>
        <w:rPr>
          <w:b/>
          <w:sz w:val="24"/>
          <w:szCs w:val="24"/>
        </w:rPr>
      </w:pPr>
    </w:p>
    <w:p w14:paraId="406F220D" w14:textId="77777777" w:rsidR="00335F61" w:rsidRPr="00F424B7" w:rsidRDefault="00335F61" w:rsidP="00335F61">
      <w:pPr>
        <w:jc w:val="center"/>
        <w:rPr>
          <w:b/>
          <w:i/>
          <w:sz w:val="72"/>
          <w:szCs w:val="72"/>
        </w:rPr>
      </w:pPr>
      <w:r w:rsidRPr="00F424B7">
        <w:rPr>
          <w:b/>
          <w:i/>
          <w:sz w:val="72"/>
          <w:szCs w:val="72"/>
        </w:rPr>
        <w:t>See you all next Season</w:t>
      </w:r>
    </w:p>
    <w:p w14:paraId="3F2E3438" w14:textId="66C196CD" w:rsidR="00335F61" w:rsidRDefault="00335F61" w:rsidP="00F424B7">
      <w:pPr>
        <w:jc w:val="center"/>
        <w:rPr>
          <w:b/>
          <w:sz w:val="24"/>
          <w:szCs w:val="24"/>
        </w:rPr>
      </w:pPr>
    </w:p>
    <w:p w14:paraId="2BC32837" w14:textId="78EA957A" w:rsidR="00335F61" w:rsidRDefault="00335F61" w:rsidP="00F424B7">
      <w:pPr>
        <w:jc w:val="center"/>
        <w:rPr>
          <w:b/>
          <w:sz w:val="24"/>
          <w:szCs w:val="24"/>
        </w:rPr>
      </w:pPr>
    </w:p>
    <w:p w14:paraId="5A755ECE" w14:textId="63C2FDD8" w:rsidR="00335F61" w:rsidRDefault="00335F61" w:rsidP="00F424B7">
      <w:pPr>
        <w:jc w:val="center"/>
        <w:rPr>
          <w:b/>
          <w:sz w:val="24"/>
          <w:szCs w:val="24"/>
        </w:rPr>
      </w:pPr>
    </w:p>
    <w:p w14:paraId="4A912EB8" w14:textId="4DDE6519" w:rsidR="00335F61" w:rsidRDefault="00335F61" w:rsidP="00F424B7">
      <w:pPr>
        <w:jc w:val="center"/>
        <w:rPr>
          <w:b/>
          <w:sz w:val="24"/>
          <w:szCs w:val="24"/>
        </w:rPr>
      </w:pPr>
      <w:r>
        <w:rPr>
          <w:b/>
          <w:noProof/>
          <w:sz w:val="96"/>
          <w:szCs w:val="96"/>
        </w:rPr>
        <w:drawing>
          <wp:inline distT="0" distB="0" distL="0" distR="0" wp14:anchorId="67D95D07" wp14:editId="56691AA0">
            <wp:extent cx="5731510" cy="18833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020" cy="18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155" w14:textId="2381AE71" w:rsidR="00335F61" w:rsidRDefault="00335F61" w:rsidP="00F424B7">
      <w:pPr>
        <w:jc w:val="center"/>
        <w:rPr>
          <w:b/>
          <w:sz w:val="24"/>
          <w:szCs w:val="24"/>
        </w:rPr>
      </w:pPr>
    </w:p>
    <w:p w14:paraId="75D70CEB" w14:textId="56177959" w:rsidR="00335F61" w:rsidRDefault="00335F61" w:rsidP="006341C5">
      <w:pPr>
        <w:rPr>
          <w:b/>
          <w:sz w:val="24"/>
          <w:szCs w:val="24"/>
        </w:rPr>
      </w:pPr>
    </w:p>
    <w:sectPr w:rsidR="00335F61" w:rsidSect="009B54BD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E46"/>
    <w:rsid w:val="000C5D2C"/>
    <w:rsid w:val="001457F1"/>
    <w:rsid w:val="00196CC2"/>
    <w:rsid w:val="00216C62"/>
    <w:rsid w:val="002B5E46"/>
    <w:rsid w:val="00335F61"/>
    <w:rsid w:val="004116B3"/>
    <w:rsid w:val="00445299"/>
    <w:rsid w:val="0045074A"/>
    <w:rsid w:val="004B3228"/>
    <w:rsid w:val="005743EC"/>
    <w:rsid w:val="005B111A"/>
    <w:rsid w:val="0061723B"/>
    <w:rsid w:val="006341C5"/>
    <w:rsid w:val="00696305"/>
    <w:rsid w:val="006A7A2D"/>
    <w:rsid w:val="00765608"/>
    <w:rsid w:val="007F0CE2"/>
    <w:rsid w:val="0083460B"/>
    <w:rsid w:val="008C209E"/>
    <w:rsid w:val="009B54BD"/>
    <w:rsid w:val="009C5FC4"/>
    <w:rsid w:val="00A1406E"/>
    <w:rsid w:val="00AB2163"/>
    <w:rsid w:val="00AC0EA9"/>
    <w:rsid w:val="00B73BE1"/>
    <w:rsid w:val="00C0496D"/>
    <w:rsid w:val="00D4372F"/>
    <w:rsid w:val="00D51A41"/>
    <w:rsid w:val="00DB0614"/>
    <w:rsid w:val="00F07021"/>
    <w:rsid w:val="00F424B7"/>
    <w:rsid w:val="00FD3728"/>
    <w:rsid w:val="00FF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2DF7B"/>
  <w15:docId w15:val="{731D2EA9-78EE-2745-A5E2-195770FF9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C6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C62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B061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40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scc.org.au" TargetMode="External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llarden/Library/Group%20Containers/UBF8T346G9.Office/User%20Content.localized/Templates.localized/At%20Stumps%20Cover%20&amp;%20Sponsor%20pages%2020-21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At Stumps Cover &amp; Sponsor pages 20-21 Template.dotx</Template>
  <TotalTime>14</TotalTime>
  <Pages>4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Imran Shahid</cp:lastModifiedBy>
  <cp:revision>23</cp:revision>
  <dcterms:created xsi:type="dcterms:W3CDTF">2021-04-22T01:30:00Z</dcterms:created>
  <dcterms:modified xsi:type="dcterms:W3CDTF">2022-04-18T23:56:00Z</dcterms:modified>
</cp:coreProperties>
</file>