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4FD2A9" w14:textId="77777777" w:rsidR="009B54BD" w:rsidRPr="009B54BD" w:rsidRDefault="009B54BD" w:rsidP="009B54BD">
      <w:r w:rsidRPr="009B54BD">
        <w:rPr>
          <w:noProof/>
          <w:lang w:eastAsia="en-AU"/>
        </w:rPr>
        <w:drawing>
          <wp:anchor distT="0" distB="0" distL="114300" distR="114300" simplePos="0" relativeHeight="251659264" behindDoc="0" locked="0" layoutInCell="1" allowOverlap="1" wp14:anchorId="3B343593" wp14:editId="5CF82BFB">
            <wp:simplePos x="0" y="0"/>
            <wp:positionH relativeFrom="column">
              <wp:posOffset>4497070</wp:posOffset>
            </wp:positionH>
            <wp:positionV relativeFrom="paragraph">
              <wp:posOffset>1409700</wp:posOffset>
            </wp:positionV>
            <wp:extent cx="1399036" cy="563928"/>
            <wp:effectExtent l="0" t="0" r="0" b="7620"/>
            <wp:wrapNone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247" t="68523" r="28342"/>
                    <a:stretch/>
                  </pic:blipFill>
                  <pic:spPr>
                    <a:xfrm>
                      <a:off x="0" y="0"/>
                      <a:ext cx="1399036" cy="5639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B54BD">
        <w:rPr>
          <w:noProof/>
          <w:lang w:eastAsia="en-AU"/>
        </w:rPr>
        <w:drawing>
          <wp:anchor distT="0" distB="0" distL="114300" distR="114300" simplePos="0" relativeHeight="251660288" behindDoc="0" locked="0" layoutInCell="1" allowOverlap="1" wp14:anchorId="37BC2562" wp14:editId="47F2FB57">
            <wp:simplePos x="0" y="0"/>
            <wp:positionH relativeFrom="margin">
              <wp:posOffset>2865174</wp:posOffset>
            </wp:positionH>
            <wp:positionV relativeFrom="paragraph">
              <wp:posOffset>1419225</wp:posOffset>
            </wp:positionV>
            <wp:extent cx="1630052" cy="437515"/>
            <wp:effectExtent l="0" t="0" r="8255" b="635"/>
            <wp:wrapNone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247" t="43764" r="12142" b="30995"/>
                    <a:stretch/>
                  </pic:blipFill>
                  <pic:spPr>
                    <a:xfrm>
                      <a:off x="0" y="0"/>
                      <a:ext cx="1656678" cy="4446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B54BD">
        <w:rPr>
          <w:noProof/>
          <w:lang w:eastAsia="en-AU"/>
        </w:rPr>
        <w:drawing>
          <wp:inline distT="0" distB="0" distL="0" distR="0" wp14:anchorId="4FA1112C" wp14:editId="711C9348">
            <wp:extent cx="5731510" cy="1475740"/>
            <wp:effectExtent l="0" t="0" r="2540" b="0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1A47D" w14:textId="77777777" w:rsidR="001457F1" w:rsidRDefault="009B54BD" w:rsidP="009B54BD">
      <w:r>
        <w:t xml:space="preserve"> </w:t>
      </w:r>
    </w:p>
    <w:p w14:paraId="2A203C6F" w14:textId="77777777" w:rsidR="009B54BD" w:rsidRDefault="009B54BD" w:rsidP="009B54BD"/>
    <w:p w14:paraId="31BB2CE4" w14:textId="77777777" w:rsidR="009B54BD" w:rsidRDefault="009B54BD" w:rsidP="009B54BD"/>
    <w:p w14:paraId="74B5F400" w14:textId="77777777" w:rsidR="009B54BD" w:rsidRDefault="00DB0614" w:rsidP="009B54BD">
      <w:pPr>
        <w:jc w:val="center"/>
      </w:pPr>
      <w:r w:rsidRPr="009B54BD">
        <w:rPr>
          <w:b/>
          <w:noProof/>
          <w:sz w:val="96"/>
          <w:szCs w:val="96"/>
          <w:lang w:eastAsia="en-AU"/>
        </w:rPr>
        <w:drawing>
          <wp:anchor distT="0" distB="0" distL="114300" distR="114300" simplePos="0" relativeHeight="251658240" behindDoc="1" locked="0" layoutInCell="1" allowOverlap="1" wp14:anchorId="704B2A3D" wp14:editId="0EA05462">
            <wp:simplePos x="0" y="0"/>
            <wp:positionH relativeFrom="margin">
              <wp:posOffset>1073238</wp:posOffset>
            </wp:positionH>
            <wp:positionV relativeFrom="page">
              <wp:posOffset>3371454</wp:posOffset>
            </wp:positionV>
            <wp:extent cx="3709121" cy="3607266"/>
            <wp:effectExtent l="0" t="0" r="5715" b="0"/>
            <wp:wrapNone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12" t="4762" r="13854" b="7629"/>
                    <a:stretch/>
                  </pic:blipFill>
                  <pic:spPr>
                    <a:xfrm>
                      <a:off x="0" y="0"/>
                      <a:ext cx="3709121" cy="3607266"/>
                    </a:xfrm>
                    <a:prstGeom prst="ellipse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5EA7A7" w14:textId="77777777" w:rsidR="009B54BD" w:rsidRDefault="009B54BD" w:rsidP="009B54BD">
      <w:pPr>
        <w:jc w:val="center"/>
      </w:pPr>
    </w:p>
    <w:p w14:paraId="61526AB0" w14:textId="77777777" w:rsidR="004B3228" w:rsidRDefault="004B3228" w:rsidP="009B54BD">
      <w:pPr>
        <w:jc w:val="center"/>
        <w:rPr>
          <w:b/>
          <w:sz w:val="96"/>
          <w:szCs w:val="96"/>
        </w:rPr>
      </w:pPr>
    </w:p>
    <w:p w14:paraId="31D3C48B" w14:textId="77777777" w:rsidR="004B3228" w:rsidRDefault="004B3228" w:rsidP="009B54BD">
      <w:pPr>
        <w:jc w:val="center"/>
        <w:rPr>
          <w:b/>
          <w:sz w:val="96"/>
          <w:szCs w:val="96"/>
        </w:rPr>
      </w:pPr>
    </w:p>
    <w:p w14:paraId="2427E3D6" w14:textId="77777777" w:rsidR="004B3228" w:rsidRDefault="004B3228" w:rsidP="009B54BD">
      <w:pPr>
        <w:jc w:val="center"/>
        <w:rPr>
          <w:b/>
          <w:i/>
          <w:sz w:val="96"/>
          <w:szCs w:val="96"/>
        </w:rPr>
      </w:pPr>
    </w:p>
    <w:p w14:paraId="295C4C54" w14:textId="77777777" w:rsidR="00F424B7" w:rsidRDefault="00F424B7" w:rsidP="009B54BD">
      <w:pPr>
        <w:jc w:val="center"/>
        <w:rPr>
          <w:b/>
          <w:i/>
          <w:sz w:val="96"/>
          <w:szCs w:val="96"/>
        </w:rPr>
      </w:pPr>
    </w:p>
    <w:p w14:paraId="54E90636" w14:textId="77777777" w:rsidR="00F424B7" w:rsidRDefault="009B54BD" w:rsidP="004B3228">
      <w:pPr>
        <w:jc w:val="center"/>
        <w:rPr>
          <w:b/>
          <w:i/>
          <w:sz w:val="96"/>
          <w:szCs w:val="96"/>
        </w:rPr>
      </w:pPr>
      <w:r w:rsidRPr="004B3228">
        <w:rPr>
          <w:b/>
          <w:i/>
          <w:sz w:val="96"/>
          <w:szCs w:val="96"/>
        </w:rPr>
        <w:t>AT STUMPS</w:t>
      </w:r>
    </w:p>
    <w:p w14:paraId="0AA01B57" w14:textId="77777777" w:rsidR="00F424B7" w:rsidRDefault="00F424B7" w:rsidP="00F424B7">
      <w:pPr>
        <w:jc w:val="center"/>
        <w:rPr>
          <w:b/>
          <w:sz w:val="52"/>
          <w:szCs w:val="52"/>
        </w:rPr>
      </w:pPr>
      <w:r>
        <w:rPr>
          <w:b/>
          <w:sz w:val="52"/>
          <w:szCs w:val="52"/>
        </w:rPr>
        <w:t>ANNUAL REPORT</w:t>
      </w:r>
    </w:p>
    <w:p w14:paraId="3B45844A" w14:textId="115A699B" w:rsidR="00F424B7" w:rsidRPr="004B3228" w:rsidRDefault="00F424B7" w:rsidP="00F424B7">
      <w:pPr>
        <w:jc w:val="center"/>
        <w:rPr>
          <w:b/>
          <w:i/>
          <w:sz w:val="52"/>
          <w:szCs w:val="52"/>
        </w:rPr>
      </w:pPr>
      <w:r w:rsidRPr="004B3228">
        <w:rPr>
          <w:b/>
          <w:sz w:val="52"/>
          <w:szCs w:val="52"/>
        </w:rPr>
        <w:t>20</w:t>
      </w:r>
      <w:r w:rsidR="006A7A2D">
        <w:rPr>
          <w:b/>
          <w:sz w:val="52"/>
          <w:szCs w:val="52"/>
        </w:rPr>
        <w:t>2</w:t>
      </w:r>
      <w:r w:rsidR="00327C79">
        <w:rPr>
          <w:b/>
          <w:sz w:val="52"/>
          <w:szCs w:val="52"/>
        </w:rPr>
        <w:t>2</w:t>
      </w:r>
      <w:r w:rsidRPr="004B3228">
        <w:rPr>
          <w:b/>
          <w:sz w:val="52"/>
          <w:szCs w:val="52"/>
        </w:rPr>
        <w:t xml:space="preserve"> </w:t>
      </w:r>
      <w:r>
        <w:rPr>
          <w:b/>
          <w:sz w:val="52"/>
          <w:szCs w:val="52"/>
        </w:rPr>
        <w:t>–</w:t>
      </w:r>
      <w:r w:rsidRPr="004B3228">
        <w:rPr>
          <w:b/>
          <w:sz w:val="52"/>
          <w:szCs w:val="52"/>
        </w:rPr>
        <w:t xml:space="preserve"> 20</w:t>
      </w:r>
      <w:r w:rsidR="00F07021">
        <w:rPr>
          <w:b/>
          <w:sz w:val="52"/>
          <w:szCs w:val="52"/>
        </w:rPr>
        <w:t>2</w:t>
      </w:r>
      <w:r w:rsidR="00327C79">
        <w:rPr>
          <w:b/>
          <w:sz w:val="52"/>
          <w:szCs w:val="52"/>
        </w:rPr>
        <w:t>3</w:t>
      </w:r>
      <w:r>
        <w:rPr>
          <w:b/>
          <w:sz w:val="52"/>
          <w:szCs w:val="52"/>
        </w:rPr>
        <w:t xml:space="preserve"> </w:t>
      </w:r>
    </w:p>
    <w:p w14:paraId="74F0E0BF" w14:textId="39E49C06" w:rsidR="00DB0614" w:rsidRDefault="0045074A" w:rsidP="00DB0614">
      <w:pPr>
        <w:jc w:val="center"/>
        <w:rPr>
          <w:b/>
          <w:sz w:val="96"/>
          <w:szCs w:val="96"/>
        </w:rPr>
      </w:pPr>
      <w:r w:rsidRPr="0045074A">
        <w:rPr>
          <w:b/>
          <w:noProof/>
          <w:sz w:val="96"/>
          <w:szCs w:val="96"/>
        </w:rPr>
        <w:lastRenderedPageBreak/>
        <w:drawing>
          <wp:inline distT="0" distB="0" distL="0" distR="0" wp14:anchorId="12426BB9" wp14:editId="22A1244E">
            <wp:extent cx="5731510" cy="4456430"/>
            <wp:effectExtent l="0" t="0" r="0" b="1270"/>
            <wp:docPr id="17" name="Picture 17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Logo, company nam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7CAFF" w14:textId="77777777" w:rsidR="00DB0614" w:rsidRPr="00DB0614" w:rsidRDefault="00DB0614" w:rsidP="00327C79">
      <w:pPr>
        <w:rPr>
          <w:b/>
          <w:sz w:val="44"/>
          <w:szCs w:val="44"/>
        </w:rPr>
      </w:pPr>
    </w:p>
    <w:p w14:paraId="53438056" w14:textId="77777777" w:rsidR="00DB0614" w:rsidRPr="00DB0614" w:rsidRDefault="00000000" w:rsidP="00DB0614">
      <w:pPr>
        <w:jc w:val="center"/>
        <w:rPr>
          <w:b/>
          <w:sz w:val="120"/>
          <w:szCs w:val="120"/>
        </w:rPr>
      </w:pPr>
      <w:hyperlink r:id="rId8" w:history="1">
        <w:r w:rsidR="00DB0614" w:rsidRPr="00DB0614">
          <w:rPr>
            <w:rStyle w:val="Hyperlink"/>
            <w:b/>
            <w:sz w:val="120"/>
            <w:szCs w:val="120"/>
          </w:rPr>
          <w:t>www.bscc.org.au</w:t>
        </w:r>
      </w:hyperlink>
    </w:p>
    <w:p w14:paraId="12DCE596" w14:textId="349CBF73" w:rsidR="00327C79" w:rsidRDefault="00000000" w:rsidP="00327C79">
      <w:pPr>
        <w:jc w:val="center"/>
        <w:rPr>
          <w:b/>
          <w:sz w:val="48"/>
          <w:szCs w:val="48"/>
        </w:rPr>
      </w:pPr>
      <w:hyperlink r:id="rId9" w:history="1">
        <w:r w:rsidR="00327C79" w:rsidRPr="00327C79">
          <w:rPr>
            <w:rStyle w:val="Hyperlink"/>
            <w:b/>
            <w:sz w:val="48"/>
            <w:szCs w:val="48"/>
          </w:rPr>
          <w:t>facebook.com/</w:t>
        </w:r>
        <w:proofErr w:type="spellStart"/>
        <w:r w:rsidR="00327C79" w:rsidRPr="00327C79">
          <w:rPr>
            <w:rStyle w:val="Hyperlink"/>
            <w:b/>
            <w:sz w:val="48"/>
            <w:szCs w:val="48"/>
          </w:rPr>
          <w:t>BankstownSportsCC</w:t>
        </w:r>
        <w:proofErr w:type="spellEnd"/>
      </w:hyperlink>
    </w:p>
    <w:p w14:paraId="6D74A44A" w14:textId="7ACFD9A1" w:rsidR="00327C79" w:rsidRPr="00327C79" w:rsidRDefault="00000000" w:rsidP="00327C79">
      <w:pPr>
        <w:jc w:val="center"/>
        <w:rPr>
          <w:b/>
          <w:sz w:val="48"/>
          <w:szCs w:val="48"/>
        </w:rPr>
      </w:pPr>
      <w:hyperlink r:id="rId10" w:history="1">
        <w:r w:rsidR="00327C79" w:rsidRPr="00327C79">
          <w:rPr>
            <w:rStyle w:val="Hyperlink"/>
            <w:b/>
            <w:sz w:val="48"/>
            <w:szCs w:val="48"/>
          </w:rPr>
          <w:t>instagram.com/</w:t>
        </w:r>
        <w:proofErr w:type="spellStart"/>
        <w:r w:rsidR="00327C79" w:rsidRPr="00327C79">
          <w:rPr>
            <w:rStyle w:val="Hyperlink"/>
            <w:b/>
            <w:sz w:val="48"/>
            <w:szCs w:val="48"/>
          </w:rPr>
          <w:t>bankstownsportscricketclub</w:t>
        </w:r>
        <w:proofErr w:type="spellEnd"/>
      </w:hyperlink>
    </w:p>
    <w:p w14:paraId="5F9F4C11" w14:textId="51E230BD" w:rsidR="0045074A" w:rsidRDefault="0045074A">
      <w:pPr>
        <w:rPr>
          <w:b/>
          <w:sz w:val="96"/>
          <w:szCs w:val="96"/>
        </w:rPr>
      </w:pPr>
      <w:r>
        <w:rPr>
          <w:b/>
          <w:sz w:val="96"/>
          <w:szCs w:val="96"/>
        </w:rPr>
        <w:br w:type="page"/>
      </w:r>
    </w:p>
    <w:p w14:paraId="7D36066F" w14:textId="77777777" w:rsidR="004B3228" w:rsidRDefault="004B3228" w:rsidP="004B3228">
      <w:r w:rsidRPr="00B4073C">
        <w:rPr>
          <w:noProof/>
          <w:lang w:eastAsia="en-AU"/>
        </w:rPr>
        <w:lastRenderedPageBreak/>
        <w:drawing>
          <wp:anchor distT="0" distB="0" distL="114300" distR="114300" simplePos="0" relativeHeight="251665408" behindDoc="0" locked="0" layoutInCell="1" allowOverlap="1" wp14:anchorId="00AA1CA6" wp14:editId="1919B345">
            <wp:simplePos x="0" y="0"/>
            <wp:positionH relativeFrom="column">
              <wp:posOffset>70339</wp:posOffset>
            </wp:positionH>
            <wp:positionV relativeFrom="paragraph">
              <wp:posOffset>16950</wp:posOffset>
            </wp:positionV>
            <wp:extent cx="5270500" cy="1066300"/>
            <wp:effectExtent l="0" t="0" r="6350" b="635"/>
            <wp:wrapNone/>
            <wp:docPr id="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66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A1BD7F" w14:textId="77777777" w:rsidR="004B3228" w:rsidRDefault="004B3228" w:rsidP="004B3228"/>
    <w:p w14:paraId="03EF7DA4" w14:textId="77777777" w:rsidR="004B3228" w:rsidRDefault="004B3228" w:rsidP="004B3228"/>
    <w:p w14:paraId="15B3C184" w14:textId="77777777" w:rsidR="004B3228" w:rsidRDefault="0083460B" w:rsidP="004B3228">
      <w:r w:rsidRPr="00B4073C">
        <w:rPr>
          <w:noProof/>
          <w:lang w:eastAsia="en-AU"/>
        </w:rPr>
        <w:drawing>
          <wp:anchor distT="0" distB="0" distL="114300" distR="114300" simplePos="0" relativeHeight="251663360" behindDoc="0" locked="0" layoutInCell="1" allowOverlap="1" wp14:anchorId="09FF22EE" wp14:editId="57AA216F">
            <wp:simplePos x="0" y="0"/>
            <wp:positionH relativeFrom="column">
              <wp:posOffset>4396105</wp:posOffset>
            </wp:positionH>
            <wp:positionV relativeFrom="paragraph">
              <wp:posOffset>216535</wp:posOffset>
            </wp:positionV>
            <wp:extent cx="857885" cy="466090"/>
            <wp:effectExtent l="0" t="0" r="5715" b="3810"/>
            <wp:wrapThrough wrapText="bothSides">
              <wp:wrapPolygon edited="0">
                <wp:start x="0" y="0"/>
                <wp:lineTo x="0" y="21188"/>
                <wp:lineTo x="21424" y="21188"/>
                <wp:lineTo x="21424" y="0"/>
                <wp:lineTo x="0" y="0"/>
              </wp:wrapPolygon>
            </wp:wrapThrough>
            <wp:docPr id="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247" t="68523" r="28342"/>
                    <a:stretch/>
                  </pic:blipFill>
                  <pic:spPr>
                    <a:xfrm>
                      <a:off x="0" y="0"/>
                      <a:ext cx="857885" cy="466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4073C">
        <w:rPr>
          <w:noProof/>
          <w:lang w:eastAsia="en-AU"/>
        </w:rPr>
        <w:drawing>
          <wp:anchor distT="0" distB="0" distL="114300" distR="114300" simplePos="0" relativeHeight="251662336" behindDoc="0" locked="0" layoutInCell="1" allowOverlap="1" wp14:anchorId="3E4B24CB" wp14:editId="63CF5892">
            <wp:simplePos x="0" y="0"/>
            <wp:positionH relativeFrom="column">
              <wp:posOffset>3152140</wp:posOffset>
            </wp:positionH>
            <wp:positionV relativeFrom="paragraph">
              <wp:posOffset>222262</wp:posOffset>
            </wp:positionV>
            <wp:extent cx="1237615" cy="375285"/>
            <wp:effectExtent l="0" t="0" r="0" b="5715"/>
            <wp:wrapThrough wrapText="bothSides">
              <wp:wrapPolygon edited="0">
                <wp:start x="0" y="0"/>
                <wp:lineTo x="0" y="21198"/>
                <wp:lineTo x="21279" y="21198"/>
                <wp:lineTo x="21279" y="0"/>
                <wp:lineTo x="0" y="0"/>
              </wp:wrapPolygon>
            </wp:wrapThrough>
            <wp:docPr id="1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247" t="43764" r="12142" b="30995"/>
                    <a:stretch/>
                  </pic:blipFill>
                  <pic:spPr>
                    <a:xfrm>
                      <a:off x="0" y="0"/>
                      <a:ext cx="1237615" cy="375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139CA0" w14:textId="77777777" w:rsidR="004B3228" w:rsidRDefault="004B3228" w:rsidP="004B3228"/>
    <w:p w14:paraId="076C7E65" w14:textId="77777777" w:rsidR="004B3228" w:rsidRDefault="004B3228" w:rsidP="004B3228"/>
    <w:p w14:paraId="68399B1E" w14:textId="196D2314" w:rsidR="004B3228" w:rsidRDefault="004B3228" w:rsidP="004B3228">
      <w:pPr>
        <w:jc w:val="both"/>
        <w:rPr>
          <w:rFonts w:ascii="Arial Black" w:hAnsi="Arial Black"/>
          <w:b/>
          <w:sz w:val="32"/>
          <w:szCs w:val="32"/>
        </w:rPr>
      </w:pPr>
      <w:r w:rsidRPr="00B4073C">
        <w:rPr>
          <w:rFonts w:ascii="Arial Black" w:hAnsi="Arial Black"/>
          <w:b/>
          <w:sz w:val="32"/>
          <w:szCs w:val="32"/>
        </w:rPr>
        <w:t>Would like to thank the following businesses who proudly support</w:t>
      </w:r>
      <w:r>
        <w:rPr>
          <w:rFonts w:ascii="Arial Black" w:hAnsi="Arial Black"/>
          <w:b/>
          <w:sz w:val="32"/>
          <w:szCs w:val="32"/>
        </w:rPr>
        <w:t>ed</w:t>
      </w:r>
      <w:r w:rsidRPr="00B4073C">
        <w:rPr>
          <w:rFonts w:ascii="Arial Black" w:hAnsi="Arial Black"/>
          <w:b/>
          <w:sz w:val="32"/>
          <w:szCs w:val="32"/>
        </w:rPr>
        <w:t xml:space="preserve"> the Bankstown Sports Cricket Club </w:t>
      </w:r>
      <w:r w:rsidR="00FF47CC">
        <w:rPr>
          <w:rFonts w:ascii="Arial Black" w:hAnsi="Arial Black"/>
          <w:b/>
          <w:sz w:val="32"/>
          <w:szCs w:val="32"/>
        </w:rPr>
        <w:t>throughout</w:t>
      </w:r>
      <w:r w:rsidRPr="00B4073C">
        <w:rPr>
          <w:rFonts w:ascii="Arial Black" w:hAnsi="Arial Black"/>
          <w:b/>
          <w:sz w:val="32"/>
          <w:szCs w:val="32"/>
        </w:rPr>
        <w:t xml:space="preserve"> </w:t>
      </w:r>
      <w:r w:rsidR="00FF47CC">
        <w:rPr>
          <w:rFonts w:ascii="Arial Black" w:hAnsi="Arial Black"/>
          <w:b/>
          <w:sz w:val="32"/>
          <w:szCs w:val="32"/>
        </w:rPr>
        <w:t xml:space="preserve">the </w:t>
      </w:r>
      <w:r w:rsidRPr="00B4073C">
        <w:rPr>
          <w:rFonts w:ascii="Arial Black" w:hAnsi="Arial Black"/>
          <w:b/>
          <w:sz w:val="32"/>
          <w:szCs w:val="32"/>
        </w:rPr>
        <w:t>20</w:t>
      </w:r>
      <w:r w:rsidR="007F0CE2">
        <w:rPr>
          <w:rFonts w:ascii="Arial Black" w:hAnsi="Arial Black"/>
          <w:b/>
          <w:sz w:val="32"/>
          <w:szCs w:val="32"/>
        </w:rPr>
        <w:t>2</w:t>
      </w:r>
      <w:r w:rsidR="00C62CEA">
        <w:rPr>
          <w:rFonts w:ascii="Arial Black" w:hAnsi="Arial Black"/>
          <w:b/>
          <w:sz w:val="32"/>
          <w:szCs w:val="32"/>
        </w:rPr>
        <w:t>2</w:t>
      </w:r>
      <w:r w:rsidRPr="00B4073C">
        <w:rPr>
          <w:rFonts w:ascii="Arial Black" w:hAnsi="Arial Black"/>
          <w:b/>
          <w:sz w:val="32"/>
          <w:szCs w:val="32"/>
        </w:rPr>
        <w:t>/</w:t>
      </w:r>
      <w:r w:rsidR="00B73BE1">
        <w:rPr>
          <w:rFonts w:ascii="Arial Black" w:hAnsi="Arial Black"/>
          <w:b/>
          <w:sz w:val="32"/>
          <w:szCs w:val="32"/>
        </w:rPr>
        <w:t>2</w:t>
      </w:r>
      <w:r w:rsidR="00C62CEA">
        <w:rPr>
          <w:rFonts w:ascii="Arial Black" w:hAnsi="Arial Black"/>
          <w:b/>
          <w:sz w:val="32"/>
          <w:szCs w:val="32"/>
        </w:rPr>
        <w:t>3</w:t>
      </w:r>
      <w:r w:rsidR="00FF47CC">
        <w:rPr>
          <w:rFonts w:ascii="Arial Black" w:hAnsi="Arial Black"/>
          <w:b/>
          <w:sz w:val="32"/>
          <w:szCs w:val="32"/>
        </w:rPr>
        <w:t xml:space="preserve"> </w:t>
      </w:r>
      <w:r w:rsidR="00667EAC">
        <w:rPr>
          <w:rFonts w:ascii="Arial Black" w:hAnsi="Arial Black"/>
          <w:b/>
          <w:sz w:val="32"/>
          <w:szCs w:val="32"/>
        </w:rPr>
        <w:t>competition.</w:t>
      </w:r>
    </w:p>
    <w:p w14:paraId="0500B11B" w14:textId="3B3C8EB1" w:rsidR="00F07021" w:rsidRDefault="00F07021" w:rsidP="004B3228">
      <w:pPr>
        <w:jc w:val="both"/>
        <w:rPr>
          <w:rFonts w:ascii="Arial Black" w:hAnsi="Arial Black"/>
          <w:b/>
          <w:sz w:val="32"/>
          <w:szCs w:val="32"/>
        </w:rPr>
      </w:pPr>
    </w:p>
    <w:p w14:paraId="06971F2C" w14:textId="1D3AE1B0" w:rsidR="00F07021" w:rsidRPr="00B4073C" w:rsidRDefault="00667EAC" w:rsidP="004B3228">
      <w:pPr>
        <w:jc w:val="both"/>
        <w:rPr>
          <w:rFonts w:ascii="Arial Black" w:hAnsi="Arial Black"/>
          <w:b/>
          <w:sz w:val="32"/>
          <w:szCs w:val="32"/>
        </w:rPr>
      </w:pPr>
      <w:r>
        <w:rPr>
          <w:noProof/>
          <w:lang w:eastAsia="en-AU"/>
        </w:rPr>
        <w:drawing>
          <wp:anchor distT="0" distB="0" distL="114300" distR="114300" simplePos="0" relativeHeight="251675648" behindDoc="0" locked="0" layoutInCell="1" allowOverlap="1" wp14:anchorId="2485D2E0" wp14:editId="24C3CEE7">
            <wp:simplePos x="0" y="0"/>
            <wp:positionH relativeFrom="margin">
              <wp:posOffset>1130512</wp:posOffset>
            </wp:positionH>
            <wp:positionV relativeFrom="paragraph">
              <wp:posOffset>1839172</wp:posOffset>
            </wp:positionV>
            <wp:extent cx="3556000" cy="622300"/>
            <wp:effectExtent l="0" t="0" r="0" b="0"/>
            <wp:wrapThrough wrapText="bothSides">
              <wp:wrapPolygon edited="0">
                <wp:start x="0" y="0"/>
                <wp:lineTo x="0" y="16310"/>
                <wp:lineTo x="14811" y="21159"/>
                <wp:lineTo x="15737" y="21159"/>
                <wp:lineTo x="21523" y="15869"/>
                <wp:lineTo x="21523" y="0"/>
                <wp:lineTo x="14657" y="0"/>
                <wp:lineTo x="0" y="0"/>
              </wp:wrapPolygon>
            </wp:wrapThrough>
            <wp:docPr id="14" name="Picture 14" descr="Macintosh HD:Users:kirstycordingley:Desktop:Bankstown-Sports-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kirstycordingley:Desktop:Bankstown-Sports-Logo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6000" cy="62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937D99" w14:textId="12CC26B5" w:rsidR="004B3228" w:rsidRDefault="00667EAC" w:rsidP="004B3228">
      <w:r>
        <w:fldChar w:fldCharType="begin"/>
      </w:r>
      <w:r>
        <w:instrText xml:space="preserve"> INCLUDEPICTURE "https://austgamingexpo.com/wp-content/uploads/2022/07/Little-Wings.png"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3CF5A26E" wp14:editId="3665240A">
            <wp:extent cx="5731510" cy="2047240"/>
            <wp:effectExtent l="0" t="0" r="0" b="0"/>
            <wp:docPr id="1656695869" name="Picture 1" descr="Little Wings | Stand 881 Australasian Gaming Exp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ittle Wings | Stand 881 Australasian Gaming Expo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4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2B4653A4" w14:textId="22883BEA" w:rsidR="004B3228" w:rsidRDefault="004B3228" w:rsidP="004B3228"/>
    <w:p w14:paraId="44037433" w14:textId="5F6385D2" w:rsidR="004B3228" w:rsidRDefault="004B3228" w:rsidP="004B3228"/>
    <w:p w14:paraId="538D9627" w14:textId="47764776" w:rsidR="00F07021" w:rsidRDefault="00F07021" w:rsidP="00D51A41">
      <w:pPr>
        <w:jc w:val="center"/>
      </w:pPr>
    </w:p>
    <w:p w14:paraId="79C636E6" w14:textId="1FA0459F" w:rsidR="004B3228" w:rsidRDefault="004B3228" w:rsidP="00D51A41">
      <w:pPr>
        <w:jc w:val="center"/>
      </w:pPr>
    </w:p>
    <w:p w14:paraId="626EBB64" w14:textId="46A7BB21" w:rsidR="004B3228" w:rsidRDefault="008C209E" w:rsidP="00667EAC">
      <w:r w:rsidRPr="00B4073C">
        <w:rPr>
          <w:noProof/>
          <w:lang w:eastAsia="en-AU"/>
        </w:rPr>
        <w:lastRenderedPageBreak/>
        <w:drawing>
          <wp:anchor distT="0" distB="0" distL="114300" distR="114300" simplePos="0" relativeHeight="251677696" behindDoc="0" locked="0" layoutInCell="1" allowOverlap="1" wp14:anchorId="4CCADD96" wp14:editId="30200CC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270500" cy="1066300"/>
            <wp:effectExtent l="0" t="0" r="6350" b="635"/>
            <wp:wrapNone/>
            <wp:docPr id="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66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17CB3C" w14:textId="77777777" w:rsidR="004B3228" w:rsidRDefault="004B3228" w:rsidP="004B3228"/>
    <w:p w14:paraId="24DCA9D2" w14:textId="77777777" w:rsidR="004B3228" w:rsidRDefault="004B3228" w:rsidP="008C209E">
      <w:pPr>
        <w:jc w:val="center"/>
      </w:pPr>
    </w:p>
    <w:p w14:paraId="63A9DAAF" w14:textId="77777777" w:rsidR="00D51A41" w:rsidRPr="00D51A41" w:rsidRDefault="00D51A41" w:rsidP="009B54BD">
      <w:pPr>
        <w:jc w:val="center"/>
        <w:rPr>
          <w:b/>
          <w:sz w:val="48"/>
          <w:szCs w:val="48"/>
        </w:rPr>
      </w:pPr>
    </w:p>
    <w:p w14:paraId="406B9BC8" w14:textId="47AD6FE1" w:rsidR="004B3228" w:rsidRDefault="008C209E" w:rsidP="009B54BD">
      <w:pPr>
        <w:jc w:val="center"/>
        <w:rPr>
          <w:b/>
          <w:sz w:val="96"/>
          <w:szCs w:val="96"/>
        </w:rPr>
      </w:pPr>
      <w:r>
        <w:rPr>
          <w:noProof/>
          <w:lang w:eastAsia="en-AU"/>
        </w:rPr>
        <w:drawing>
          <wp:inline distT="0" distB="0" distL="0" distR="0" wp14:anchorId="2BE29481" wp14:editId="22151661">
            <wp:extent cx="4784943" cy="2304789"/>
            <wp:effectExtent l="0" t="0" r="3175" b="0"/>
            <wp:docPr id="15" name="Picture 15" descr="Macintosh HD:Users:kirstycordingley:Desktop:BECOME A MEMBER TODAY_2018_WEB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Macintosh HD:Users:kirstycordingley:Desktop:BECOME A MEMBER TODAY_2018_WEB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1135" cy="2312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40DDC" w14:textId="78026FB1" w:rsidR="00F424B7" w:rsidRPr="00F424B7" w:rsidRDefault="00F424B7" w:rsidP="009B54BD">
      <w:pPr>
        <w:jc w:val="center"/>
        <w:rPr>
          <w:b/>
          <w:sz w:val="40"/>
          <w:szCs w:val="40"/>
        </w:rPr>
      </w:pPr>
    </w:p>
    <w:p w14:paraId="2F17D5BB" w14:textId="77777777" w:rsidR="00335F61" w:rsidRPr="00F424B7" w:rsidRDefault="00335F61" w:rsidP="00335F61">
      <w:pPr>
        <w:jc w:val="center"/>
        <w:rPr>
          <w:b/>
          <w:sz w:val="24"/>
          <w:szCs w:val="24"/>
        </w:rPr>
      </w:pPr>
    </w:p>
    <w:p w14:paraId="406F220D" w14:textId="77777777" w:rsidR="00335F61" w:rsidRPr="00F424B7" w:rsidRDefault="00335F61" w:rsidP="00335F61">
      <w:pPr>
        <w:jc w:val="center"/>
        <w:rPr>
          <w:b/>
          <w:i/>
          <w:sz w:val="72"/>
          <w:szCs w:val="72"/>
        </w:rPr>
      </w:pPr>
      <w:r w:rsidRPr="00F424B7">
        <w:rPr>
          <w:b/>
          <w:i/>
          <w:sz w:val="72"/>
          <w:szCs w:val="72"/>
        </w:rPr>
        <w:t>See you all next Season</w:t>
      </w:r>
    </w:p>
    <w:p w14:paraId="3F2E3438" w14:textId="66C196CD" w:rsidR="00335F61" w:rsidRDefault="00335F61" w:rsidP="00F424B7">
      <w:pPr>
        <w:jc w:val="center"/>
        <w:rPr>
          <w:b/>
          <w:sz w:val="24"/>
          <w:szCs w:val="24"/>
        </w:rPr>
      </w:pPr>
    </w:p>
    <w:p w14:paraId="2BC32837" w14:textId="78EA957A" w:rsidR="00335F61" w:rsidRDefault="00335F61" w:rsidP="00F424B7">
      <w:pPr>
        <w:jc w:val="center"/>
        <w:rPr>
          <w:b/>
          <w:sz w:val="24"/>
          <w:szCs w:val="24"/>
        </w:rPr>
      </w:pPr>
    </w:p>
    <w:p w14:paraId="5A755ECE" w14:textId="63C2FDD8" w:rsidR="00335F61" w:rsidRDefault="00335F61" w:rsidP="00F424B7">
      <w:pPr>
        <w:jc w:val="center"/>
        <w:rPr>
          <w:b/>
          <w:sz w:val="24"/>
          <w:szCs w:val="24"/>
        </w:rPr>
      </w:pPr>
    </w:p>
    <w:p w14:paraId="75D70CEB" w14:textId="29732654" w:rsidR="00335F61" w:rsidRDefault="00394A26" w:rsidP="00394A26">
      <w:pPr>
        <w:jc w:val="center"/>
        <w:rPr>
          <w:b/>
          <w:sz w:val="24"/>
          <w:szCs w:val="24"/>
        </w:rPr>
      </w:pPr>
      <w:r>
        <w:rPr>
          <w:noProof/>
        </w:rPr>
        <w:fldChar w:fldCharType="begin"/>
      </w:r>
      <w:r>
        <w:rPr>
          <w:noProof/>
        </w:rPr>
        <w:instrText xml:space="preserve"> INCLUDEPICTURE  "https://attachments.office.net/owa/VicePresident%40bscc.org.au/service.svc/s/GetAttachmentThumbnail?id=AAMkADU4ZjhkNWYwLTIwOGUtNDU3Ny1hOWNhLWUzOWYwYWRhZmY3OABGAAAAAAB82g1xKbeIRpXtx4wjk8%2BlBwBe1%2BCuxon1Qb654Rt11jNcAAAAAAEMAABe1%2BCuxon1Qb654Rt11jNcAARuXgPXAAABEgAQAPsCWGk7XJ9EmaYzoiQuGe8%3D&amp;thumbnailType=2&amp;token=eyJhbGciOiJSUzI1NiIsImtpZCI6IkQ4OThGN0RDMjk2ODQ1MDk1RUUwREZGQ0MzODBBOTM5NjUwNDNFNjQiLCJ0eXAiOiJKV1QiLCJ4NXQiOiIySmozM0Nsb1JRbGU0Tl84dzRDcE9XVUVQbVEifQ.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.u-hXvucUY3Pnqyrc2mGNVouzGQt0ReH9nRyDQtELVLdixh9xMW03SIC_b_P2WQR233upp3ZHAnDtpGTHcr3-VV8p4Qa-_EKlG0y_KECgLVqzCI2SbeXNxG7ERtHhHZzP9MNj0awokB5Oyd8yn6uqHsJgsUDdC1mUEOP9BmGyg2-b2KtCcDGgTp2nRvRl21W2w81giHnDTSqBIXkRBIIU8g-JHXsmmpvngajpi4qmZrfmG7JJoYRyGVAfI04bwE0NKeA7LDDCnYML7s3s3B2_CKOr5AqgfloUKskJNYO_-vFNAN9S3UhiJlT1dlwb4bm_SIMCkWrUdFEHF_oLYpz0dA&amp;X-OWA-CANARY=LlFX0BxFqkSmyNjxXm3DuTDt3xclUNsYFp1jvbfJgUteX9PK4r6v5_AXWY_7rXIWRxqHkVZ-nJg.&amp;owa=outlook.office.com&amp;scriptVer=20230428009.13&amp;animation=true" \* MERGEFORMATINET </w:instrText>
      </w:r>
      <w:r>
        <w:rPr>
          <w:noProof/>
        </w:rPr>
        <w:fldChar w:fldCharType="separate"/>
      </w:r>
      <w:r>
        <w:rPr>
          <w:noProof/>
        </w:rPr>
        <w:drawing>
          <wp:inline distT="0" distB="0" distL="0" distR="0" wp14:anchorId="02BA990C" wp14:editId="26215BA1">
            <wp:extent cx="5731510" cy="2676525"/>
            <wp:effectExtent l="0" t="0" r="8890" b="3175"/>
            <wp:docPr id="667661866" name="Picture 1" descr="Image 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7467567" descr="Image preview"/>
                    <pic:cNvPicPr>
                      <a:picLocks noChangeAspect="1" noChangeArrowheads="1"/>
                    </pic:cNvPicPr>
                  </pic:nvPicPr>
                  <pic:blipFill>
                    <a:blip r:embed="rId15" r:link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593" r="9288" b="256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fldChar w:fldCharType="end"/>
      </w:r>
    </w:p>
    <w:sectPr w:rsidR="00335F61" w:rsidSect="009B54BD">
      <w:pgSz w:w="11906" w:h="16838"/>
      <w:pgMar w:top="1440" w:right="1440" w:bottom="1440" w:left="1440" w:header="708" w:footer="708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Grande">
    <w:altName w:val="Lucida Grande"/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B5E46"/>
    <w:rsid w:val="000C5D2C"/>
    <w:rsid w:val="001457F1"/>
    <w:rsid w:val="00196CC2"/>
    <w:rsid w:val="00216C62"/>
    <w:rsid w:val="002B5E46"/>
    <w:rsid w:val="00327C79"/>
    <w:rsid w:val="00335F61"/>
    <w:rsid w:val="00394A26"/>
    <w:rsid w:val="004116B3"/>
    <w:rsid w:val="00445299"/>
    <w:rsid w:val="0045074A"/>
    <w:rsid w:val="004B3228"/>
    <w:rsid w:val="005743EC"/>
    <w:rsid w:val="005B111A"/>
    <w:rsid w:val="0061723B"/>
    <w:rsid w:val="006341C5"/>
    <w:rsid w:val="00667EAC"/>
    <w:rsid w:val="00696305"/>
    <w:rsid w:val="006A7A2D"/>
    <w:rsid w:val="00765608"/>
    <w:rsid w:val="007F0CE2"/>
    <w:rsid w:val="0083460B"/>
    <w:rsid w:val="008C209E"/>
    <w:rsid w:val="009B54BD"/>
    <w:rsid w:val="009C5FC4"/>
    <w:rsid w:val="00A1406E"/>
    <w:rsid w:val="00AB2163"/>
    <w:rsid w:val="00AC0EA9"/>
    <w:rsid w:val="00B73BE1"/>
    <w:rsid w:val="00C0496D"/>
    <w:rsid w:val="00C62CEA"/>
    <w:rsid w:val="00D4372F"/>
    <w:rsid w:val="00D51A41"/>
    <w:rsid w:val="00DB0614"/>
    <w:rsid w:val="00E917BD"/>
    <w:rsid w:val="00F07021"/>
    <w:rsid w:val="00F424B7"/>
    <w:rsid w:val="00FD3728"/>
    <w:rsid w:val="00FF47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4C2DF7B"/>
  <w15:docId w15:val="{731D2EA9-78EE-2745-A5E2-195770FF90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16C62"/>
    <w:pPr>
      <w:spacing w:after="0" w:line="240" w:lineRule="auto"/>
    </w:pPr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16C62"/>
    <w:rPr>
      <w:rFonts w:ascii="Lucida Grande" w:hAnsi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DB0614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A1406E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27C7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68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52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bscc.org.au" TargetMode="External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https://attachments.office.net/owa/VicePresident%40bscc.org.au/service.svc/s/GetAttachmentThumbnail?id=AAMkADU4ZjhkNWYwLTIwOGUtNDU3Ny1hOWNhLWUzOWYwYWRhZmY3OABGAAAAAAB82g1xKbeIRpXtx4wjk8%2BlBwBe1%2BCuxon1Qb654Rt11jNcAAAAAAEMAABe1%2BCuxon1Qb654Rt11jNcAARuXgPXAAABEgAQAPsCWGk7XJ9EmaYzoiQuGe8%3D&amp;thumbnailType=2&amp;token=eyJhbGciOiJSUzI1NiIsImtpZCI6IkQ4OThGN0RDMjk2ODQ1MDk1RUUwREZGQ0MzODBBOTM5NjUwNDNFNjQiLCJ0eXAiOiJKV1QiLCJ4NXQiOiIySmozM0Nsb1JRbGU0Tl84dzRDcE9XVUVQbVEifQ.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.u-hXvucUY3Pnqyrc2mGNVouzGQt0ReH9nRyDQtELVLdixh9xMW03SIC_b_P2WQR233upp3ZHAnDtpGTHcr3-VV8p4Qa-_EKlG0y_KECgLVqzCI2SbeXNxG7ERtHhHZzP9MNj0awokB5Oyd8yn6uqHsJgsUDdC1mUEOP9BmGyg2-b2KtCcDGgTp2nRvRl21W2w81giHnDTSqBIXkRBIIU8g-JHXsmmpvngajpi4qmZrfmG7JJoYRyGVAfI04bwE0NKeA7LDDCnYML7s3s3B2_CKOr5AqgfloUKskJNYO_-vFNAN9S3UhiJlT1dlwb4bm_SIMCkWrUdFEHF_oLYpz0dA&amp;X-OWA-CANARY=LlFX0BxFqkSmyNjxXm3DuTDt3xclUNsYFp1jvbfJgUteX9PK4r6v5_AXWY_7rXIWRxqHkVZ-nJg.&amp;owa=outlook.office.com&amp;scriptVer=20230428009.13&amp;animation=true" TargetMode="Externa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5.jpg"/><Relationship Id="rId5" Type="http://schemas.openxmlformats.org/officeDocument/2006/relationships/image" Target="media/image2.jpeg"/><Relationship Id="rId15" Type="http://schemas.openxmlformats.org/officeDocument/2006/relationships/image" Target="media/image9.jpeg"/><Relationship Id="rId10" Type="http://schemas.openxmlformats.org/officeDocument/2006/relationships/hyperlink" Target="https://www.instagram.com/bankstownsportscricketclub/" TargetMode="External"/><Relationship Id="rId4" Type="http://schemas.openxmlformats.org/officeDocument/2006/relationships/image" Target="media/image1.jpg"/><Relationship Id="rId9" Type="http://schemas.openxmlformats.org/officeDocument/2006/relationships/hyperlink" Target="https://www.facebook.com/BankstownSportsCC" TargetMode="External"/><Relationship Id="rId14" Type="http://schemas.openxmlformats.org/officeDocument/2006/relationships/image" Target="media/image8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mallarden/Library/Group%20Containers/UBF8T346G9.Office/User%20Content.localized/Templates.localized/At%20Stumps%20Cover%20&amp;%20Sponsor%20pages%2020-21%20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At Stumps Cover &amp; Sponsor pages 20-21 Template.dotx</Template>
  <TotalTime>23</TotalTime>
  <Pages>4</Pages>
  <Words>373</Words>
  <Characters>2130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>Bankstown Sports Cricket Club</Company>
  <LinksUpToDate>false</LinksUpToDate>
  <CharactersWithSpaces>2499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At Stumps 2022-2023</dc:title>
  <dc:subject/>
  <dc:creator>Imran Shahid</dc:creator>
  <cp:keywords/>
  <dc:description/>
  <cp:lastModifiedBy>Imran Shahid</cp:lastModifiedBy>
  <cp:revision>30</cp:revision>
  <dcterms:created xsi:type="dcterms:W3CDTF">2021-04-22T01:30:00Z</dcterms:created>
  <dcterms:modified xsi:type="dcterms:W3CDTF">2023-05-09T06:02:00Z</dcterms:modified>
  <cp:category/>
</cp:coreProperties>
</file>